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67FC" w14:textId="77777777" w:rsidR="00535F87" w:rsidRDefault="0036697C" w:rsidP="00262B06">
      <w:r w:rsidRPr="005E26D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7F241E5B" wp14:editId="60662B20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52472" id="Rectangle 3" o:spid="_x0000_s1026" alt="&quot;&quot;" style="position:absolute;margin-left:0;margin-top:-26.25pt;width:612pt;height:1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"/>
        <w:gridCol w:w="1170"/>
        <w:gridCol w:w="1724"/>
        <w:gridCol w:w="976"/>
        <w:gridCol w:w="900"/>
        <w:gridCol w:w="450"/>
        <w:gridCol w:w="1558"/>
        <w:gridCol w:w="17"/>
        <w:gridCol w:w="2925"/>
        <w:gridCol w:w="450"/>
      </w:tblGrid>
      <w:tr w:rsidR="00166F4D" w14:paraId="7D4E84F1" w14:textId="77777777" w:rsidTr="000F44F8">
        <w:tc>
          <w:tcPr>
            <w:tcW w:w="540" w:type="dxa"/>
          </w:tcPr>
          <w:p w14:paraId="4E972E99" w14:textId="77777777" w:rsidR="00166F4D" w:rsidRDefault="00166F4D" w:rsidP="000F44F8"/>
        </w:tc>
        <w:tc>
          <w:tcPr>
            <w:tcW w:w="9720" w:type="dxa"/>
            <w:gridSpan w:val="8"/>
          </w:tcPr>
          <w:p w14:paraId="18E38DAF" w14:textId="333DB67B" w:rsidR="00166F4D" w:rsidRDefault="00AB106C" w:rsidP="000F44F8">
            <w:pPr>
              <w:pStyle w:val="Titre"/>
            </w:pPr>
            <w:r>
              <w:t xml:space="preserve">{{ </w:t>
            </w:r>
            <w:r w:rsidR="00427D45">
              <w:t>Name</w:t>
            </w:r>
            <w:r>
              <w:t xml:space="preserve"> }}</w:t>
            </w:r>
          </w:p>
        </w:tc>
        <w:tc>
          <w:tcPr>
            <w:tcW w:w="450" w:type="dxa"/>
          </w:tcPr>
          <w:p w14:paraId="6CBF2DD7" w14:textId="77777777" w:rsidR="00166F4D" w:rsidRDefault="00166F4D" w:rsidP="000F44F8"/>
        </w:tc>
      </w:tr>
      <w:tr w:rsidR="00166F4D" w14:paraId="0C2EC8CB" w14:textId="77777777" w:rsidTr="000F44F8">
        <w:tc>
          <w:tcPr>
            <w:tcW w:w="540" w:type="dxa"/>
          </w:tcPr>
          <w:p w14:paraId="484F0ADC" w14:textId="77777777" w:rsidR="00166F4D" w:rsidRDefault="00166F4D" w:rsidP="000F44F8"/>
        </w:tc>
        <w:tc>
          <w:tcPr>
            <w:tcW w:w="2894" w:type="dxa"/>
            <w:gridSpan w:val="2"/>
            <w:tcBorders>
              <w:bottom w:val="single" w:sz="4" w:space="0" w:color="auto"/>
            </w:tcBorders>
          </w:tcPr>
          <w:p w14:paraId="1B6076C3" w14:textId="77777777" w:rsidR="00166F4D" w:rsidRDefault="00166F4D" w:rsidP="000F44F8"/>
        </w:tc>
        <w:tc>
          <w:tcPr>
            <w:tcW w:w="976" w:type="dxa"/>
            <w:tcBorders>
              <w:bottom w:val="single" w:sz="4" w:space="0" w:color="auto"/>
            </w:tcBorders>
          </w:tcPr>
          <w:p w14:paraId="5EB8CC56" w14:textId="77777777" w:rsidR="00166F4D" w:rsidRDefault="00166F4D" w:rsidP="000F44F8"/>
        </w:tc>
        <w:tc>
          <w:tcPr>
            <w:tcW w:w="2908" w:type="dxa"/>
            <w:gridSpan w:val="3"/>
            <w:tcBorders>
              <w:bottom w:val="single" w:sz="4" w:space="0" w:color="auto"/>
            </w:tcBorders>
          </w:tcPr>
          <w:p w14:paraId="7283F39A" w14:textId="77777777" w:rsidR="00166F4D" w:rsidRDefault="00166F4D" w:rsidP="000F44F8"/>
        </w:tc>
        <w:tc>
          <w:tcPr>
            <w:tcW w:w="2942" w:type="dxa"/>
            <w:gridSpan w:val="2"/>
            <w:tcBorders>
              <w:bottom w:val="single" w:sz="4" w:space="0" w:color="auto"/>
            </w:tcBorders>
          </w:tcPr>
          <w:p w14:paraId="4B255E85" w14:textId="77777777" w:rsidR="00166F4D" w:rsidRDefault="00166F4D" w:rsidP="000F44F8"/>
        </w:tc>
        <w:tc>
          <w:tcPr>
            <w:tcW w:w="450" w:type="dxa"/>
          </w:tcPr>
          <w:p w14:paraId="73A7ECA7" w14:textId="77777777" w:rsidR="00166F4D" w:rsidRDefault="00166F4D" w:rsidP="000F44F8"/>
        </w:tc>
      </w:tr>
      <w:tr w:rsidR="00166F4D" w14:paraId="2889F60E" w14:textId="77777777" w:rsidTr="000F44F8">
        <w:trPr>
          <w:trHeight w:val="665"/>
        </w:trPr>
        <w:tc>
          <w:tcPr>
            <w:tcW w:w="540" w:type="dxa"/>
          </w:tcPr>
          <w:p w14:paraId="79D9CC9D" w14:textId="77777777" w:rsidR="00166F4D" w:rsidRDefault="00166F4D" w:rsidP="000F44F8"/>
        </w:tc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8B9E12" w14:textId="4B7624A6" w:rsidR="00166F4D" w:rsidRDefault="00AB106C" w:rsidP="000F44F8">
            <w:pPr>
              <w:pStyle w:val="Sous-titre"/>
            </w:pPr>
            <w:r>
              <w:t xml:space="preserve">{{ </w:t>
            </w:r>
            <w:r w:rsidR="00427D45">
              <w:t>Titre</w:t>
            </w:r>
            <w:r>
              <w:t xml:space="preserve"> }}</w:t>
            </w:r>
          </w:p>
        </w:tc>
        <w:tc>
          <w:tcPr>
            <w:tcW w:w="450" w:type="dxa"/>
          </w:tcPr>
          <w:p w14:paraId="0E3BD5E9" w14:textId="77777777" w:rsidR="00166F4D" w:rsidRDefault="00166F4D" w:rsidP="000F44F8"/>
        </w:tc>
      </w:tr>
      <w:tr w:rsidR="00166F4D" w14:paraId="4F16D020" w14:textId="77777777" w:rsidTr="000F44F8">
        <w:trPr>
          <w:trHeight w:val="350"/>
        </w:trPr>
        <w:tc>
          <w:tcPr>
            <w:tcW w:w="540" w:type="dxa"/>
          </w:tcPr>
          <w:p w14:paraId="4FB14995" w14:textId="77777777" w:rsidR="00166F4D" w:rsidRDefault="00166F4D" w:rsidP="000F44F8"/>
        </w:tc>
        <w:tc>
          <w:tcPr>
            <w:tcW w:w="2894" w:type="dxa"/>
            <w:gridSpan w:val="2"/>
            <w:tcBorders>
              <w:top w:val="single" w:sz="4" w:space="0" w:color="auto"/>
            </w:tcBorders>
          </w:tcPr>
          <w:p w14:paraId="5F60B271" w14:textId="77777777" w:rsidR="00166F4D" w:rsidRDefault="00166F4D" w:rsidP="000F44F8"/>
        </w:tc>
        <w:tc>
          <w:tcPr>
            <w:tcW w:w="976" w:type="dxa"/>
            <w:tcBorders>
              <w:top w:val="single" w:sz="4" w:space="0" w:color="auto"/>
            </w:tcBorders>
          </w:tcPr>
          <w:p w14:paraId="1BAA86AC" w14:textId="77777777" w:rsidR="00166F4D" w:rsidRDefault="00166F4D" w:rsidP="000F44F8"/>
        </w:tc>
        <w:tc>
          <w:tcPr>
            <w:tcW w:w="2908" w:type="dxa"/>
            <w:gridSpan w:val="3"/>
            <w:tcBorders>
              <w:top w:val="single" w:sz="4" w:space="0" w:color="auto"/>
            </w:tcBorders>
          </w:tcPr>
          <w:p w14:paraId="77FD445B" w14:textId="77777777" w:rsidR="00166F4D" w:rsidRDefault="00166F4D" w:rsidP="000F44F8"/>
        </w:tc>
        <w:tc>
          <w:tcPr>
            <w:tcW w:w="2942" w:type="dxa"/>
            <w:gridSpan w:val="2"/>
            <w:tcBorders>
              <w:top w:val="single" w:sz="4" w:space="0" w:color="auto"/>
            </w:tcBorders>
          </w:tcPr>
          <w:p w14:paraId="4A344906" w14:textId="77777777" w:rsidR="00166F4D" w:rsidRDefault="00166F4D" w:rsidP="000F44F8"/>
        </w:tc>
        <w:tc>
          <w:tcPr>
            <w:tcW w:w="450" w:type="dxa"/>
          </w:tcPr>
          <w:p w14:paraId="52E24FA8" w14:textId="77777777" w:rsidR="00166F4D" w:rsidRDefault="00166F4D" w:rsidP="000F44F8"/>
        </w:tc>
      </w:tr>
      <w:tr w:rsidR="00166F4D" w14:paraId="6F6B97A1" w14:textId="77777777" w:rsidTr="00166F4D">
        <w:trPr>
          <w:trHeight w:val="405"/>
        </w:trPr>
        <w:tc>
          <w:tcPr>
            <w:tcW w:w="540" w:type="dxa"/>
          </w:tcPr>
          <w:p w14:paraId="393B2B46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2DF7F97E" w14:textId="77777777" w:rsidR="00166F4D" w:rsidRDefault="00000000" w:rsidP="000F44F8">
            <w:pPr>
              <w:pStyle w:val="Titre1"/>
            </w:pPr>
            <w:sdt>
              <w:sdtPr>
                <w:id w:val="63298779"/>
                <w:placeholder>
                  <w:docPart w:val="F91FC25565DB482BA8B82713A6DF3C29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CONTACT</w:t>
                </w:r>
              </w:sdtContent>
            </w:sdt>
          </w:p>
        </w:tc>
        <w:tc>
          <w:tcPr>
            <w:tcW w:w="1724" w:type="dxa"/>
          </w:tcPr>
          <w:p w14:paraId="1D2B212E" w14:textId="77777777" w:rsidR="00166F4D" w:rsidRDefault="00166F4D" w:rsidP="000F44F8">
            <w:pPr>
              <w:pStyle w:val="Titre1"/>
            </w:pPr>
          </w:p>
        </w:tc>
        <w:tc>
          <w:tcPr>
            <w:tcW w:w="976" w:type="dxa"/>
          </w:tcPr>
          <w:p w14:paraId="1AA4A35A" w14:textId="77777777" w:rsidR="00166F4D" w:rsidRDefault="00166F4D" w:rsidP="000F44F8"/>
        </w:tc>
        <w:tc>
          <w:tcPr>
            <w:tcW w:w="900" w:type="dxa"/>
            <w:tcBorders>
              <w:bottom w:val="single" w:sz="4" w:space="0" w:color="auto"/>
            </w:tcBorders>
          </w:tcPr>
          <w:p w14:paraId="391B6BAB" w14:textId="77777777" w:rsidR="00166F4D" w:rsidRDefault="00000000" w:rsidP="00166F4D">
            <w:pPr>
              <w:pStyle w:val="Titre1"/>
            </w:pPr>
            <w:sdt>
              <w:sdtPr>
                <w:id w:val="-447008296"/>
                <w:placeholder>
                  <w:docPart w:val="963E755E04B5444797A1A1EB1DE30A38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PROFILE</w:t>
                </w:r>
              </w:sdtContent>
            </w:sdt>
          </w:p>
        </w:tc>
        <w:tc>
          <w:tcPr>
            <w:tcW w:w="2025" w:type="dxa"/>
            <w:gridSpan w:val="3"/>
          </w:tcPr>
          <w:p w14:paraId="6BFE4CE5" w14:textId="77777777" w:rsidR="00166F4D" w:rsidRDefault="00166F4D" w:rsidP="00166F4D">
            <w:pPr>
              <w:pStyle w:val="Titre1"/>
            </w:pPr>
          </w:p>
        </w:tc>
        <w:tc>
          <w:tcPr>
            <w:tcW w:w="2925" w:type="dxa"/>
          </w:tcPr>
          <w:p w14:paraId="15D8DBDD" w14:textId="77777777" w:rsidR="00166F4D" w:rsidRDefault="00166F4D" w:rsidP="000F44F8"/>
        </w:tc>
        <w:tc>
          <w:tcPr>
            <w:tcW w:w="450" w:type="dxa"/>
          </w:tcPr>
          <w:p w14:paraId="3B776BB3" w14:textId="77777777" w:rsidR="00166F4D" w:rsidRDefault="00166F4D" w:rsidP="000F44F8"/>
        </w:tc>
      </w:tr>
      <w:tr w:rsidR="00166F4D" w14:paraId="2CECB975" w14:textId="77777777" w:rsidTr="00166F4D">
        <w:trPr>
          <w:trHeight w:val="3140"/>
        </w:trPr>
        <w:tc>
          <w:tcPr>
            <w:tcW w:w="540" w:type="dxa"/>
          </w:tcPr>
          <w:p w14:paraId="0DA4E105" w14:textId="77777777" w:rsidR="00166F4D" w:rsidRDefault="00166F4D" w:rsidP="000F44F8"/>
        </w:tc>
        <w:tc>
          <w:tcPr>
            <w:tcW w:w="2894" w:type="dxa"/>
            <w:gridSpan w:val="2"/>
          </w:tcPr>
          <w:p w14:paraId="09593517" w14:textId="3EB87F12" w:rsidR="00166F4D" w:rsidRPr="00427D45" w:rsidRDefault="00AB106C" w:rsidP="000F44F8">
            <w:pPr>
              <w:pStyle w:val="Titre2"/>
              <w:rPr>
                <w:lang w:val="fr-FR"/>
              </w:rPr>
            </w:pPr>
            <w:r>
              <w:rPr>
                <w:lang w:val="fr-FR"/>
              </w:rPr>
              <w:t xml:space="preserve">{{ </w:t>
            </w:r>
            <w:r w:rsidR="00427D45">
              <w:rPr>
                <w:lang w:val="fr-FR"/>
              </w:rPr>
              <w:t>T</w:t>
            </w:r>
            <w:r w:rsidR="00427D45" w:rsidRPr="00427D45">
              <w:rPr>
                <w:lang w:val="fr-FR"/>
              </w:rPr>
              <w:t>ele</w:t>
            </w:r>
            <w:r>
              <w:rPr>
                <w:lang w:val="fr-FR"/>
              </w:rPr>
              <w:t xml:space="preserve"> }}</w:t>
            </w:r>
          </w:p>
          <w:p w14:paraId="3E5676A4" w14:textId="0AC69A3A" w:rsidR="00166F4D" w:rsidRPr="00427D45" w:rsidRDefault="00AB106C" w:rsidP="000F44F8">
            <w:pPr>
              <w:pStyle w:val="Titre2"/>
              <w:rPr>
                <w:lang w:val="fr-FR"/>
              </w:rPr>
            </w:pPr>
            <w:r>
              <w:rPr>
                <w:lang w:val="fr-FR"/>
              </w:rPr>
              <w:t xml:space="preserve">{{ </w:t>
            </w:r>
            <w:r w:rsidR="00427D45">
              <w:rPr>
                <w:lang w:val="fr-FR"/>
              </w:rPr>
              <w:t>E</w:t>
            </w:r>
            <w:r w:rsidR="00427D45" w:rsidRPr="00427D45">
              <w:rPr>
                <w:lang w:val="fr-FR"/>
              </w:rPr>
              <w:t>mail</w:t>
            </w:r>
            <w:r>
              <w:rPr>
                <w:lang w:val="fr-FR"/>
              </w:rPr>
              <w:t xml:space="preserve"> }}</w:t>
            </w:r>
          </w:p>
          <w:p w14:paraId="20704F60" w14:textId="61B01AE6" w:rsidR="00427D45" w:rsidRPr="00427D45" w:rsidRDefault="00AB106C" w:rsidP="00427D45">
            <w:pPr>
              <w:pStyle w:val="Titre2"/>
              <w:rPr>
                <w:lang w:val="fr-FR"/>
              </w:rPr>
            </w:pPr>
            <w:r>
              <w:rPr>
                <w:lang w:val="fr-FR"/>
              </w:rPr>
              <w:t xml:space="preserve">{{ </w:t>
            </w:r>
            <w:r w:rsidR="00427D45" w:rsidRPr="00427D45">
              <w:rPr>
                <w:lang w:val="fr-FR"/>
              </w:rPr>
              <w:t>Linkedin</w:t>
            </w:r>
            <w:r>
              <w:rPr>
                <w:lang w:val="fr-FR"/>
              </w:rPr>
              <w:t xml:space="preserve"> }}</w:t>
            </w:r>
          </w:p>
          <w:p w14:paraId="16124FC4" w14:textId="0DEE0D5B" w:rsidR="00427D45" w:rsidRPr="00427D45" w:rsidRDefault="00AB106C" w:rsidP="000E20C8">
            <w:pPr>
              <w:rPr>
                <w:lang w:val="fr-FR"/>
              </w:rPr>
            </w:pPr>
            <w:r>
              <w:rPr>
                <w:lang w:val="fr-FR"/>
              </w:rPr>
              <w:t xml:space="preserve">{{ </w:t>
            </w:r>
            <w:r w:rsidR="00427D45" w:rsidRPr="00427D45">
              <w:rPr>
                <w:lang w:val="fr-FR"/>
              </w:rPr>
              <w:t>Ville</w:t>
            </w:r>
            <w:r>
              <w:rPr>
                <w:lang w:val="fr-FR"/>
              </w:rPr>
              <w:t xml:space="preserve"> }}</w:t>
            </w:r>
          </w:p>
        </w:tc>
        <w:tc>
          <w:tcPr>
            <w:tcW w:w="976" w:type="dxa"/>
          </w:tcPr>
          <w:p w14:paraId="578AD20A" w14:textId="77777777" w:rsidR="00166F4D" w:rsidRPr="00427D45" w:rsidRDefault="00166F4D" w:rsidP="000F44F8">
            <w:pPr>
              <w:rPr>
                <w:lang w:val="fr-FR"/>
              </w:rPr>
            </w:pPr>
          </w:p>
        </w:tc>
        <w:tc>
          <w:tcPr>
            <w:tcW w:w="5850" w:type="dxa"/>
            <w:gridSpan w:val="5"/>
          </w:tcPr>
          <w:p w14:paraId="03A8C08C" w14:textId="430F1B95" w:rsidR="00166F4D" w:rsidRDefault="00427D45" w:rsidP="000F44F8">
            <w:r>
              <w:t>resume</w:t>
            </w:r>
          </w:p>
        </w:tc>
        <w:tc>
          <w:tcPr>
            <w:tcW w:w="450" w:type="dxa"/>
          </w:tcPr>
          <w:p w14:paraId="7BEF7872" w14:textId="77777777" w:rsidR="00166F4D" w:rsidRDefault="00166F4D" w:rsidP="000F44F8"/>
        </w:tc>
      </w:tr>
      <w:tr w:rsidR="00166F4D" w14:paraId="3C605404" w14:textId="77777777" w:rsidTr="00892BB6">
        <w:trPr>
          <w:trHeight w:val="423"/>
        </w:trPr>
        <w:tc>
          <w:tcPr>
            <w:tcW w:w="540" w:type="dxa"/>
          </w:tcPr>
          <w:p w14:paraId="109383B7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0630BE87" w14:textId="77777777" w:rsidR="00166F4D" w:rsidRDefault="00000000" w:rsidP="000F44F8">
            <w:pPr>
              <w:pStyle w:val="Titre1"/>
            </w:pPr>
            <w:sdt>
              <w:sdtPr>
                <w:id w:val="259270251"/>
                <w:placeholder>
                  <w:docPart w:val="3EC084BE3C7A44EBBDF5AE494E5E5466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SKILLS</w:t>
                </w:r>
              </w:sdtContent>
            </w:sdt>
            <w:r w:rsidR="00166F4D">
              <w:t xml:space="preserve"> </w:t>
            </w:r>
          </w:p>
        </w:tc>
        <w:tc>
          <w:tcPr>
            <w:tcW w:w="1724" w:type="dxa"/>
          </w:tcPr>
          <w:p w14:paraId="1709F99E" w14:textId="77777777" w:rsidR="00166F4D" w:rsidRDefault="00166F4D" w:rsidP="000F44F8">
            <w:pPr>
              <w:pStyle w:val="Titre1"/>
            </w:pPr>
          </w:p>
        </w:tc>
        <w:tc>
          <w:tcPr>
            <w:tcW w:w="976" w:type="dxa"/>
          </w:tcPr>
          <w:p w14:paraId="74B9DB31" w14:textId="77777777" w:rsidR="00166F4D" w:rsidRDefault="00166F4D" w:rsidP="000F44F8"/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191ADADE" w14:textId="77777777" w:rsidR="00166F4D" w:rsidRDefault="00000000" w:rsidP="00166F4D">
            <w:pPr>
              <w:pStyle w:val="Titre1"/>
            </w:pPr>
            <w:sdt>
              <w:sdtPr>
                <w:id w:val="1888525358"/>
                <w:placeholder>
                  <w:docPart w:val="D76F61DF27BF47349C19C04012F65E90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EXPERIENCE</w:t>
                </w:r>
              </w:sdtContent>
            </w:sdt>
            <w:r w:rsidR="00166F4D">
              <w:t xml:space="preserve"> </w:t>
            </w:r>
          </w:p>
        </w:tc>
        <w:tc>
          <w:tcPr>
            <w:tcW w:w="1575" w:type="dxa"/>
            <w:gridSpan w:val="2"/>
          </w:tcPr>
          <w:p w14:paraId="364B3810" w14:textId="77777777" w:rsidR="00166F4D" w:rsidRDefault="00166F4D" w:rsidP="00166F4D">
            <w:pPr>
              <w:pStyle w:val="Titre1"/>
            </w:pPr>
          </w:p>
        </w:tc>
        <w:tc>
          <w:tcPr>
            <w:tcW w:w="2925" w:type="dxa"/>
          </w:tcPr>
          <w:p w14:paraId="7EB2873D" w14:textId="77777777" w:rsidR="00166F4D" w:rsidRDefault="00166F4D" w:rsidP="000F44F8"/>
        </w:tc>
        <w:tc>
          <w:tcPr>
            <w:tcW w:w="450" w:type="dxa"/>
          </w:tcPr>
          <w:p w14:paraId="21FB2FAA" w14:textId="77777777" w:rsidR="00166F4D" w:rsidRDefault="00166F4D" w:rsidP="000F44F8"/>
        </w:tc>
      </w:tr>
      <w:tr w:rsidR="00166F4D" w14:paraId="1E94216B" w14:textId="77777777" w:rsidTr="00E41CE0">
        <w:trPr>
          <w:trHeight w:val="2978"/>
        </w:trPr>
        <w:tc>
          <w:tcPr>
            <w:tcW w:w="540" w:type="dxa"/>
          </w:tcPr>
          <w:p w14:paraId="5683ED53" w14:textId="77777777" w:rsidR="00166F4D" w:rsidRDefault="00166F4D" w:rsidP="000F44F8"/>
        </w:tc>
        <w:tc>
          <w:tcPr>
            <w:tcW w:w="2894" w:type="dxa"/>
            <w:gridSpan w:val="2"/>
          </w:tcPr>
          <w:p w14:paraId="23D24A1B" w14:textId="2525AFF4" w:rsidR="00166F4D" w:rsidRDefault="00427D45" w:rsidP="00427D45">
            <w:pPr>
              <w:pStyle w:val="Titre2"/>
            </w:pPr>
            <w:r>
              <w:t>Skill</w:t>
            </w:r>
          </w:p>
        </w:tc>
        <w:tc>
          <w:tcPr>
            <w:tcW w:w="976" w:type="dxa"/>
          </w:tcPr>
          <w:p w14:paraId="5571A4A8" w14:textId="77777777" w:rsidR="00166F4D" w:rsidRDefault="00166F4D" w:rsidP="000F44F8"/>
        </w:tc>
        <w:tc>
          <w:tcPr>
            <w:tcW w:w="5850" w:type="dxa"/>
            <w:gridSpan w:val="5"/>
            <w:vMerge w:val="restart"/>
          </w:tcPr>
          <w:p w14:paraId="5E7FAEF4" w14:textId="6C908F2E" w:rsidR="00427D45" w:rsidRPr="00427D45" w:rsidRDefault="00427D45" w:rsidP="00427D45">
            <w:pPr>
              <w:pStyle w:val="Titre3"/>
              <w:rPr>
                <w:b w:val="0"/>
                <w:bCs/>
              </w:rPr>
            </w:pPr>
            <w:r w:rsidRPr="00427D45">
              <w:rPr>
                <w:b w:val="0"/>
                <w:bCs/>
              </w:rPr>
              <w:t>Experiences</w:t>
            </w:r>
          </w:p>
          <w:p w14:paraId="76C21220" w14:textId="77777777" w:rsidR="00427D45" w:rsidRDefault="00427D45" w:rsidP="00427D45"/>
          <w:p w14:paraId="095E0D1B" w14:textId="77777777" w:rsidR="00427D45" w:rsidRDefault="00427D45" w:rsidP="00427D45"/>
          <w:p w14:paraId="6C795D59" w14:textId="77777777" w:rsidR="00427D45" w:rsidRDefault="00427D45" w:rsidP="00427D45"/>
          <w:p w14:paraId="049D5A31" w14:textId="77777777" w:rsidR="00427D45" w:rsidRDefault="00427D45" w:rsidP="00427D45"/>
          <w:p w14:paraId="5D5AEED1" w14:textId="77777777" w:rsidR="00427D45" w:rsidRDefault="00427D45" w:rsidP="00427D45"/>
          <w:p w14:paraId="74D59FFD" w14:textId="6207035B" w:rsidR="00427D45" w:rsidRPr="00427D45" w:rsidRDefault="00427D45" w:rsidP="00427D45"/>
        </w:tc>
        <w:tc>
          <w:tcPr>
            <w:tcW w:w="450" w:type="dxa"/>
          </w:tcPr>
          <w:p w14:paraId="4267AE3D" w14:textId="77777777" w:rsidR="00166F4D" w:rsidRDefault="00166F4D" w:rsidP="000F44F8"/>
        </w:tc>
      </w:tr>
      <w:tr w:rsidR="00166F4D" w14:paraId="60F4EC79" w14:textId="77777777" w:rsidTr="00166F4D">
        <w:trPr>
          <w:trHeight w:val="423"/>
        </w:trPr>
        <w:tc>
          <w:tcPr>
            <w:tcW w:w="540" w:type="dxa"/>
          </w:tcPr>
          <w:p w14:paraId="33D2D5BF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3A5ECBFD" w14:textId="77777777" w:rsidR="00166F4D" w:rsidRDefault="00000000" w:rsidP="000F44F8">
            <w:pPr>
              <w:pStyle w:val="Titre1"/>
            </w:pPr>
            <w:sdt>
              <w:sdtPr>
                <w:id w:val="1072317644"/>
                <w:placeholder>
                  <w:docPart w:val="94DCF3DCD9B54620BF0FAD12C6720460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EDUCATION</w:t>
                </w:r>
              </w:sdtContent>
            </w:sdt>
          </w:p>
        </w:tc>
        <w:tc>
          <w:tcPr>
            <w:tcW w:w="1724" w:type="dxa"/>
          </w:tcPr>
          <w:p w14:paraId="61C48D50" w14:textId="77777777" w:rsidR="00166F4D" w:rsidRDefault="00166F4D" w:rsidP="000F44F8">
            <w:pPr>
              <w:pStyle w:val="Titre1"/>
            </w:pPr>
          </w:p>
        </w:tc>
        <w:tc>
          <w:tcPr>
            <w:tcW w:w="976" w:type="dxa"/>
          </w:tcPr>
          <w:p w14:paraId="4C6E1F30" w14:textId="77777777" w:rsidR="00166F4D" w:rsidRDefault="00166F4D" w:rsidP="000F44F8"/>
        </w:tc>
        <w:tc>
          <w:tcPr>
            <w:tcW w:w="5850" w:type="dxa"/>
            <w:gridSpan w:val="5"/>
            <w:vMerge/>
          </w:tcPr>
          <w:p w14:paraId="37AF4835" w14:textId="77777777" w:rsidR="00166F4D" w:rsidRDefault="00166F4D" w:rsidP="000F44F8"/>
        </w:tc>
        <w:tc>
          <w:tcPr>
            <w:tcW w:w="450" w:type="dxa"/>
          </w:tcPr>
          <w:p w14:paraId="5A71F5F0" w14:textId="77777777" w:rsidR="00166F4D" w:rsidRDefault="00166F4D" w:rsidP="000F44F8"/>
        </w:tc>
      </w:tr>
      <w:tr w:rsidR="00166F4D" w14:paraId="72362075" w14:textId="77777777" w:rsidTr="00166F4D">
        <w:trPr>
          <w:trHeight w:val="423"/>
        </w:trPr>
        <w:tc>
          <w:tcPr>
            <w:tcW w:w="540" w:type="dxa"/>
          </w:tcPr>
          <w:p w14:paraId="2F20DA90" w14:textId="77777777" w:rsidR="00166F4D" w:rsidRDefault="00166F4D" w:rsidP="000F44F8"/>
        </w:tc>
        <w:tc>
          <w:tcPr>
            <w:tcW w:w="2894" w:type="dxa"/>
            <w:gridSpan w:val="2"/>
          </w:tcPr>
          <w:p w14:paraId="6F01DDDB" w14:textId="309E52C4" w:rsidR="00166F4D" w:rsidRDefault="00427D45" w:rsidP="00E07B9E">
            <w:r>
              <w:t>Educations</w:t>
            </w:r>
          </w:p>
        </w:tc>
        <w:tc>
          <w:tcPr>
            <w:tcW w:w="976" w:type="dxa"/>
          </w:tcPr>
          <w:p w14:paraId="35A919B6" w14:textId="77777777" w:rsidR="00166F4D" w:rsidRDefault="00166F4D" w:rsidP="000F44F8"/>
        </w:tc>
        <w:tc>
          <w:tcPr>
            <w:tcW w:w="5850" w:type="dxa"/>
            <w:gridSpan w:val="5"/>
            <w:vMerge/>
          </w:tcPr>
          <w:p w14:paraId="334C3E66" w14:textId="77777777" w:rsidR="00166F4D" w:rsidRDefault="00166F4D" w:rsidP="000F44F8"/>
        </w:tc>
        <w:tc>
          <w:tcPr>
            <w:tcW w:w="450" w:type="dxa"/>
          </w:tcPr>
          <w:p w14:paraId="0F029C62" w14:textId="77777777" w:rsidR="00166F4D" w:rsidRDefault="00166F4D" w:rsidP="000F44F8"/>
        </w:tc>
      </w:tr>
    </w:tbl>
    <w:p w14:paraId="218825F0" w14:textId="77777777" w:rsidR="00E41AB4" w:rsidRPr="00173B36" w:rsidRDefault="00E41AB4" w:rsidP="00262B06"/>
    <w:sectPr w:rsidR="00E41AB4" w:rsidRPr="00173B36" w:rsidSect="009C1A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75146" w14:textId="77777777" w:rsidR="00397021" w:rsidRDefault="00397021" w:rsidP="00BA3E51">
      <w:r>
        <w:separator/>
      </w:r>
    </w:p>
  </w:endnote>
  <w:endnote w:type="continuationSeparator" w:id="0">
    <w:p w14:paraId="1002E6A0" w14:textId="77777777" w:rsidR="00397021" w:rsidRDefault="00397021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55D1" w14:textId="77777777" w:rsidR="0014190D" w:rsidRDefault="0014190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7303" w14:textId="77777777" w:rsidR="0014190D" w:rsidRDefault="0014190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FBBE" w14:textId="77777777" w:rsidR="0014190D" w:rsidRDefault="0014190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FE016" w14:textId="77777777" w:rsidR="00397021" w:rsidRDefault="00397021" w:rsidP="00BA3E51">
      <w:r>
        <w:separator/>
      </w:r>
    </w:p>
  </w:footnote>
  <w:footnote w:type="continuationSeparator" w:id="0">
    <w:p w14:paraId="6AF31230" w14:textId="77777777" w:rsidR="00397021" w:rsidRDefault="00397021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9D94C" w14:textId="77777777" w:rsidR="0014190D" w:rsidRDefault="0014190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50DF" w14:textId="77777777" w:rsidR="0014190D" w:rsidRDefault="0014190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43FB" w14:textId="77777777" w:rsidR="0014190D" w:rsidRDefault="0014190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2"/>
  </w:num>
  <w:num w:numId="2" w16cid:durableId="1347056077">
    <w:abstractNumId w:val="1"/>
  </w:num>
  <w:num w:numId="3" w16cid:durableId="1427580610">
    <w:abstractNumId w:val="3"/>
  </w:num>
  <w:num w:numId="4" w16cid:durableId="1627155122">
    <w:abstractNumId w:val="0"/>
  </w:num>
  <w:num w:numId="5" w16cid:durableId="1119883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FD"/>
    <w:rsid w:val="00021DEC"/>
    <w:rsid w:val="00041F8A"/>
    <w:rsid w:val="00045F2E"/>
    <w:rsid w:val="00055BBC"/>
    <w:rsid w:val="00072B26"/>
    <w:rsid w:val="00073BF3"/>
    <w:rsid w:val="00077FEB"/>
    <w:rsid w:val="00081B51"/>
    <w:rsid w:val="000A6E00"/>
    <w:rsid w:val="000B224D"/>
    <w:rsid w:val="000C7293"/>
    <w:rsid w:val="000D3891"/>
    <w:rsid w:val="000E20C8"/>
    <w:rsid w:val="000F3FE2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93FFD"/>
    <w:rsid w:val="001A5160"/>
    <w:rsid w:val="001C6CEA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97021"/>
    <w:rsid w:val="003C699C"/>
    <w:rsid w:val="003C7242"/>
    <w:rsid w:val="003E02DA"/>
    <w:rsid w:val="003E1692"/>
    <w:rsid w:val="003E7783"/>
    <w:rsid w:val="003F1663"/>
    <w:rsid w:val="003F4931"/>
    <w:rsid w:val="00427D45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D4E80"/>
    <w:rsid w:val="004E5226"/>
    <w:rsid w:val="004E6AB2"/>
    <w:rsid w:val="004E70E8"/>
    <w:rsid w:val="00520C5D"/>
    <w:rsid w:val="005219EA"/>
    <w:rsid w:val="00535F87"/>
    <w:rsid w:val="005566E7"/>
    <w:rsid w:val="00560C7D"/>
    <w:rsid w:val="00564622"/>
    <w:rsid w:val="00577416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45019"/>
    <w:rsid w:val="0067056E"/>
    <w:rsid w:val="0068094B"/>
    <w:rsid w:val="00686284"/>
    <w:rsid w:val="006959E4"/>
    <w:rsid w:val="00716542"/>
    <w:rsid w:val="007337AD"/>
    <w:rsid w:val="0073402D"/>
    <w:rsid w:val="00755988"/>
    <w:rsid w:val="00780ADA"/>
    <w:rsid w:val="00792D43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23D8B"/>
    <w:rsid w:val="00962E61"/>
    <w:rsid w:val="0098447D"/>
    <w:rsid w:val="00984A59"/>
    <w:rsid w:val="00986331"/>
    <w:rsid w:val="009A6667"/>
    <w:rsid w:val="009A707B"/>
    <w:rsid w:val="009B2B04"/>
    <w:rsid w:val="009C1AE9"/>
    <w:rsid w:val="009C7105"/>
    <w:rsid w:val="00A122BB"/>
    <w:rsid w:val="00A37F9E"/>
    <w:rsid w:val="00A66A59"/>
    <w:rsid w:val="00A83E7B"/>
    <w:rsid w:val="00A8656F"/>
    <w:rsid w:val="00AB106C"/>
    <w:rsid w:val="00AB7FE5"/>
    <w:rsid w:val="00AC1E5A"/>
    <w:rsid w:val="00AF3B03"/>
    <w:rsid w:val="00B14E21"/>
    <w:rsid w:val="00B431B6"/>
    <w:rsid w:val="00B54AD3"/>
    <w:rsid w:val="00B62B99"/>
    <w:rsid w:val="00B643D0"/>
    <w:rsid w:val="00B71E93"/>
    <w:rsid w:val="00B82CA9"/>
    <w:rsid w:val="00B87E22"/>
    <w:rsid w:val="00B9350F"/>
    <w:rsid w:val="00BA3E51"/>
    <w:rsid w:val="00BA55AA"/>
    <w:rsid w:val="00BB1021"/>
    <w:rsid w:val="00BB3142"/>
    <w:rsid w:val="00BB7A6A"/>
    <w:rsid w:val="00BD6049"/>
    <w:rsid w:val="00C155FC"/>
    <w:rsid w:val="00C4572B"/>
    <w:rsid w:val="00C532FC"/>
    <w:rsid w:val="00C74B06"/>
    <w:rsid w:val="00C75D84"/>
    <w:rsid w:val="00C857CB"/>
    <w:rsid w:val="00CA5CD9"/>
    <w:rsid w:val="00CC25BF"/>
    <w:rsid w:val="00CC5ED4"/>
    <w:rsid w:val="00D04093"/>
    <w:rsid w:val="00D0794D"/>
    <w:rsid w:val="00D140DF"/>
    <w:rsid w:val="00D170A9"/>
    <w:rsid w:val="00D4222D"/>
    <w:rsid w:val="00D622C2"/>
    <w:rsid w:val="00D666BB"/>
    <w:rsid w:val="00D720DF"/>
    <w:rsid w:val="00D92ED4"/>
    <w:rsid w:val="00D94ABF"/>
    <w:rsid w:val="00E07B9E"/>
    <w:rsid w:val="00E20245"/>
    <w:rsid w:val="00E216D4"/>
    <w:rsid w:val="00E32A75"/>
    <w:rsid w:val="00E41AB4"/>
    <w:rsid w:val="00E41CE0"/>
    <w:rsid w:val="00E4379F"/>
    <w:rsid w:val="00E65596"/>
    <w:rsid w:val="00E67A2D"/>
    <w:rsid w:val="00E72A6A"/>
    <w:rsid w:val="00E93829"/>
    <w:rsid w:val="00EA0042"/>
    <w:rsid w:val="00EB1D1B"/>
    <w:rsid w:val="00F36875"/>
    <w:rsid w:val="00F41A04"/>
    <w:rsid w:val="00F51E3E"/>
    <w:rsid w:val="00F53B71"/>
    <w:rsid w:val="00F5786D"/>
    <w:rsid w:val="00F716E1"/>
    <w:rsid w:val="00F908C3"/>
    <w:rsid w:val="00F91753"/>
    <w:rsid w:val="00FB1F01"/>
    <w:rsid w:val="00FC626A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F195A"/>
  <w15:chartTrackingRefBased/>
  <w15:docId w15:val="{094D627F-E0B2-4548-962C-4C0F7298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Titre3">
    <w:name w:val="heading 3"/>
    <w:basedOn w:val="Normal"/>
    <w:next w:val="Normal"/>
    <w:link w:val="Titre3C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6697C"/>
    <w:rPr>
      <w:color w:val="000000" w:themeColor="text1"/>
      <w:sz w:val="20"/>
      <w:lang w:val="en-US"/>
    </w:rPr>
  </w:style>
  <w:style w:type="paragraph" w:styleId="Pieddepage">
    <w:name w:val="footer"/>
    <w:basedOn w:val="Normal"/>
    <w:link w:val="PieddepageC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6697C"/>
    <w:rPr>
      <w:color w:val="000000" w:themeColor="text1"/>
      <w:sz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rsid w:val="00BA3E51"/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Textedelespacerserv">
    <w:name w:val="Placeholder Text"/>
    <w:basedOn w:val="Policepardfaut"/>
    <w:uiPriority w:val="99"/>
    <w:semiHidden/>
    <w:rsid w:val="00BA3E51"/>
    <w:rPr>
      <w:color w:val="808080"/>
    </w:rPr>
  </w:style>
  <w:style w:type="table" w:styleId="Grilledutableau">
    <w:name w:val="Table Grid"/>
    <w:basedOn w:val="Tableau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Lienhypertexte">
    <w:name w:val="Hyperlink"/>
    <w:basedOn w:val="Policepardfau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semiHidden/>
    <w:rsid w:val="000F3FE2"/>
    <w:rPr>
      <w:color w:val="605E5C"/>
      <w:shd w:val="clear" w:color="auto" w:fill="E1DFDD"/>
    </w:rPr>
  </w:style>
  <w:style w:type="paragraph" w:styleId="Sansinterligne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Paragraphedeliste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re">
    <w:name w:val="Title"/>
    <w:basedOn w:val="Normal"/>
    <w:next w:val="Normal"/>
    <w:link w:val="TitreC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ous-titreCar">
    <w:name w:val="Sous-titre Car"/>
    <w:basedOn w:val="Policepardfaut"/>
    <w:link w:val="Sous-titr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SAKB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1FC25565DB482BA8B82713A6DF3C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0E6319-241B-4A13-96E7-996B00702415}"/>
      </w:docPartPr>
      <w:docPartBody>
        <w:p w:rsidR="004C180C" w:rsidRDefault="00000000">
          <w:pPr>
            <w:pStyle w:val="F91FC25565DB482BA8B82713A6DF3C29"/>
          </w:pPr>
          <w:r w:rsidRPr="00173B36">
            <w:t>CONTACT</w:t>
          </w:r>
        </w:p>
      </w:docPartBody>
    </w:docPart>
    <w:docPart>
      <w:docPartPr>
        <w:name w:val="963E755E04B5444797A1A1EB1DE30A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C470CC-AE99-4EF8-A8A1-21EAA12BD407}"/>
      </w:docPartPr>
      <w:docPartBody>
        <w:p w:rsidR="004C180C" w:rsidRDefault="00000000">
          <w:pPr>
            <w:pStyle w:val="963E755E04B5444797A1A1EB1DE30A38"/>
          </w:pPr>
          <w:r w:rsidRPr="00173B36">
            <w:t>PROFILE</w:t>
          </w:r>
        </w:p>
      </w:docPartBody>
    </w:docPart>
    <w:docPart>
      <w:docPartPr>
        <w:name w:val="3EC084BE3C7A44EBBDF5AE494E5E54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3CA12A-8382-4528-893E-1BDF0B5E4484}"/>
      </w:docPartPr>
      <w:docPartBody>
        <w:p w:rsidR="004C180C" w:rsidRDefault="00000000">
          <w:pPr>
            <w:pStyle w:val="3EC084BE3C7A44EBBDF5AE494E5E5466"/>
          </w:pPr>
          <w:r w:rsidRPr="00173B36">
            <w:t>SKILLS</w:t>
          </w:r>
        </w:p>
      </w:docPartBody>
    </w:docPart>
    <w:docPart>
      <w:docPartPr>
        <w:name w:val="D76F61DF27BF47349C19C04012F65E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1EB991-CF7E-4D1F-82AD-84892C30B351}"/>
      </w:docPartPr>
      <w:docPartBody>
        <w:p w:rsidR="004C180C" w:rsidRDefault="00000000">
          <w:pPr>
            <w:pStyle w:val="D76F61DF27BF47349C19C04012F65E90"/>
          </w:pPr>
          <w:r w:rsidRPr="00173B36">
            <w:t>EXPERIENCE</w:t>
          </w:r>
        </w:p>
      </w:docPartBody>
    </w:docPart>
    <w:docPart>
      <w:docPartPr>
        <w:name w:val="94DCF3DCD9B54620BF0FAD12C67204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8B20E8-EE18-451C-80A8-B110B1179515}"/>
      </w:docPartPr>
      <w:docPartBody>
        <w:p w:rsidR="004C180C" w:rsidRDefault="00000000">
          <w:pPr>
            <w:pStyle w:val="94DCF3DCD9B54620BF0FAD12C6720460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D5"/>
    <w:rsid w:val="00257EC0"/>
    <w:rsid w:val="003C699C"/>
    <w:rsid w:val="004C180C"/>
    <w:rsid w:val="005623D5"/>
    <w:rsid w:val="00D6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511FB3792DD484A84ABBDD2CFB4D4CF">
    <w:name w:val="0511FB3792DD484A84ABBDD2CFB4D4CF"/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paragraph" w:customStyle="1" w:styleId="211380F478124988A577B35DF1F753EF">
    <w:name w:val="211380F478124988A577B35DF1F753EF"/>
  </w:style>
  <w:style w:type="paragraph" w:customStyle="1" w:styleId="F91FC25565DB482BA8B82713A6DF3C29">
    <w:name w:val="F91FC25565DB482BA8B82713A6DF3C29"/>
  </w:style>
  <w:style w:type="paragraph" w:customStyle="1" w:styleId="963E755E04B5444797A1A1EB1DE30A38">
    <w:name w:val="963E755E04B5444797A1A1EB1DE30A38"/>
  </w:style>
  <w:style w:type="paragraph" w:customStyle="1" w:styleId="1548CF3C29574B11A5AC73B8356501F7">
    <w:name w:val="1548CF3C29574B11A5AC73B8356501F7"/>
  </w:style>
  <w:style w:type="paragraph" w:customStyle="1" w:styleId="E6792243ADB94677AA16204142C79817">
    <w:name w:val="E6792243ADB94677AA16204142C79817"/>
  </w:style>
  <w:style w:type="paragraph" w:customStyle="1" w:styleId="EE4E4C4CCE37471B94CEFBDA3C75C634">
    <w:name w:val="EE4E4C4CCE37471B94CEFBDA3C75C634"/>
  </w:style>
  <w:style w:type="paragraph" w:customStyle="1" w:styleId="D86624C5576B4C0BAFD6A437BD32B04D">
    <w:name w:val="D86624C5576B4C0BAFD6A437BD32B04D"/>
  </w:style>
  <w:style w:type="paragraph" w:customStyle="1" w:styleId="3EC084BE3C7A44EBBDF5AE494E5E5466">
    <w:name w:val="3EC084BE3C7A44EBBDF5AE494E5E5466"/>
  </w:style>
  <w:style w:type="paragraph" w:customStyle="1" w:styleId="D76F61DF27BF47349C19C04012F65E90">
    <w:name w:val="D76F61DF27BF47349C19C04012F65E90"/>
  </w:style>
  <w:style w:type="paragraph" w:customStyle="1" w:styleId="224C1AB962644BC18DDCDF0AEFB5CD69">
    <w:name w:val="224C1AB962644BC18DDCDF0AEFB5CD69"/>
  </w:style>
  <w:style w:type="paragraph" w:customStyle="1" w:styleId="D2D0002F08744016A1D74F1E942190CC">
    <w:name w:val="D2D0002F08744016A1D74F1E942190CC"/>
  </w:style>
  <w:style w:type="paragraph" w:customStyle="1" w:styleId="0F632FCDCB524558AEB59CEF28F536D4">
    <w:name w:val="0F632FCDCB524558AEB59CEF28F536D4"/>
  </w:style>
  <w:style w:type="paragraph" w:customStyle="1" w:styleId="FD3A73FD406141ACA88406EDE35E2D51">
    <w:name w:val="FD3A73FD406141ACA88406EDE35E2D51"/>
  </w:style>
  <w:style w:type="paragraph" w:customStyle="1" w:styleId="DB512424A3894C189E9FC9A8A22A60A4">
    <w:name w:val="DB512424A3894C189E9FC9A8A22A60A4"/>
  </w:style>
  <w:style w:type="character" w:customStyle="1" w:styleId="Titre2Car">
    <w:name w:val="Titre 2 Car"/>
    <w:basedOn w:val="Policepardfaut"/>
    <w:link w:val="Titre2"/>
    <w:uiPriority w:val="9"/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paragraph" w:customStyle="1" w:styleId="BC634F9C568B4B25925648B03592EB01">
    <w:name w:val="BC634F9C568B4B25925648B03592EB01"/>
  </w:style>
  <w:style w:type="paragraph" w:customStyle="1" w:styleId="DC1171B5559E40568E6FD0F0DA617969">
    <w:name w:val="DC1171B5559E40568E6FD0F0DA617969"/>
  </w:style>
  <w:style w:type="paragraph" w:customStyle="1" w:styleId="875093BD95CA404C9086A0168613B223">
    <w:name w:val="875093BD95CA404C9086A0168613B223"/>
  </w:style>
  <w:style w:type="paragraph" w:customStyle="1" w:styleId="D7FF9390F15B41BAA820BEE60189D619">
    <w:name w:val="D7FF9390F15B41BAA820BEE60189D619"/>
  </w:style>
  <w:style w:type="paragraph" w:customStyle="1" w:styleId="30E5A713322A4724A864762D1BC1F291">
    <w:name w:val="30E5A713322A4724A864762D1BC1F291"/>
  </w:style>
  <w:style w:type="paragraph" w:customStyle="1" w:styleId="FF7C80A3D0364497A45FFE83337F32AA">
    <w:name w:val="FF7C80A3D0364497A45FFE83337F32AA"/>
  </w:style>
  <w:style w:type="paragraph" w:customStyle="1" w:styleId="785CE0BC93FB4C908ED20EE1C2DB0356">
    <w:name w:val="785CE0BC93FB4C908ED20EE1C2DB0356"/>
  </w:style>
  <w:style w:type="paragraph" w:customStyle="1" w:styleId="81F76F700B5A4629B2235E8D47A03BEA">
    <w:name w:val="81F76F700B5A4629B2235E8D47A03BEA"/>
  </w:style>
  <w:style w:type="paragraph" w:customStyle="1" w:styleId="9740D0A5B80C4A85B12F4EA4E7E29823">
    <w:name w:val="9740D0A5B80C4A85B12F4EA4E7E29823"/>
  </w:style>
  <w:style w:type="paragraph" w:customStyle="1" w:styleId="1AD2C32B56B84AB5B4D2E97DA91B3FF0">
    <w:name w:val="1AD2C32B56B84AB5B4D2E97DA91B3FF0"/>
  </w:style>
  <w:style w:type="paragraph" w:customStyle="1" w:styleId="94DCF3DCD9B54620BF0FAD12C6720460">
    <w:name w:val="94DCF3DCD9B54620BF0FAD12C6720460"/>
  </w:style>
  <w:style w:type="paragraph" w:customStyle="1" w:styleId="CA007135420243239F721B742D5137DD">
    <w:name w:val="CA007135420243239F721B742D5137DD"/>
  </w:style>
  <w:style w:type="paragraph" w:customStyle="1" w:styleId="96E6C79574DF49F6BAE1F8B96BC0DB2C">
    <w:name w:val="96E6C79574DF49F6BAE1F8B96BC0DB2C"/>
  </w:style>
  <w:style w:type="paragraph" w:customStyle="1" w:styleId="938349314AFA4CA7ABCF89B270BEDD00">
    <w:name w:val="938349314AFA4CA7ABCF89B270BEDD00"/>
  </w:style>
  <w:style w:type="paragraph" w:customStyle="1" w:styleId="FF3D3CB5FEAB447EB25AC7A3E6D3DD03">
    <w:name w:val="FF3D3CB5FEAB447EB25AC7A3E6D3DD03"/>
  </w:style>
  <w:style w:type="paragraph" w:customStyle="1" w:styleId="D5F037C800AF471EA8BF4030C0C2CAB2">
    <w:name w:val="D5F037C800AF471EA8BF4030C0C2CAB2"/>
  </w:style>
  <w:style w:type="paragraph" w:customStyle="1" w:styleId="11C91FD243D34FAEA5EF4F08AB81A21D">
    <w:name w:val="11C91FD243D34FAEA5EF4F08AB81A21D"/>
  </w:style>
  <w:style w:type="paragraph" w:customStyle="1" w:styleId="7FA400807B6D43808FC213A80332F604">
    <w:name w:val="7FA400807B6D43808FC213A80332F604"/>
    <w:rsid w:val="004C180C"/>
  </w:style>
  <w:style w:type="paragraph" w:customStyle="1" w:styleId="770FED72167E45ECB0E91FB8BBCA0C2F">
    <w:name w:val="770FED72167E45ECB0E91FB8BBCA0C2F"/>
    <w:rsid w:val="004C180C"/>
  </w:style>
  <w:style w:type="paragraph" w:customStyle="1" w:styleId="1DF9A84136724267B3EC6675E89D1EA4">
    <w:name w:val="1DF9A84136724267B3EC6675E89D1EA4"/>
    <w:rsid w:val="004C180C"/>
  </w:style>
  <w:style w:type="paragraph" w:customStyle="1" w:styleId="D0CF3DD1071A445685F71EFD0450D54F">
    <w:name w:val="D0CF3DD1071A445685F71EFD0450D54F"/>
    <w:rsid w:val="004C180C"/>
  </w:style>
  <w:style w:type="paragraph" w:customStyle="1" w:styleId="DBFB57E80AFF48579F55268541C87039">
    <w:name w:val="DBFB57E80AFF48579F55268541C87039"/>
    <w:rsid w:val="004C180C"/>
  </w:style>
  <w:style w:type="paragraph" w:customStyle="1" w:styleId="881710E82B004F7EA4902C1258D95EB0">
    <w:name w:val="881710E82B004F7EA4902C1258D95EB0"/>
    <w:rsid w:val="004C180C"/>
  </w:style>
  <w:style w:type="paragraph" w:customStyle="1" w:styleId="EF7FCB27A4C34399BF2952CE6EE177EB">
    <w:name w:val="EF7FCB27A4C34399BF2952CE6EE177EB"/>
    <w:rsid w:val="004C180C"/>
  </w:style>
  <w:style w:type="paragraph" w:customStyle="1" w:styleId="B11A67307A3347888FE5CFBFD7259160">
    <w:name w:val="B11A67307A3347888FE5CFBFD7259160"/>
    <w:rsid w:val="004C180C"/>
  </w:style>
  <w:style w:type="paragraph" w:customStyle="1" w:styleId="FD250A97116C44D19EBA37AD99139F43">
    <w:name w:val="FD250A97116C44D19EBA37AD99139F43"/>
    <w:rsid w:val="004C18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26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ALSAKB</dc:creator>
  <cp:keywords/>
  <dc:description/>
  <cp:lastModifiedBy>HAJAR EL AOUNI</cp:lastModifiedBy>
  <cp:revision>4</cp:revision>
  <dcterms:created xsi:type="dcterms:W3CDTF">2026-01-05T08:37:00Z</dcterms:created>
  <dcterms:modified xsi:type="dcterms:W3CDTF">2026-01-05T14:01:00Z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