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710" w:type="dxa"/>
        <w:jc w:val="start"/>
        <w:tblInd w:w="45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 w:noVBand="1" w:noHBand="1" w:lastColumn="0" w:firstColumn="0" w:lastRow="0" w:firstRow="0"/>
      </w:tblPr>
      <w:tblGrid>
        <w:gridCol w:w="535"/>
        <w:gridCol w:w="1497"/>
        <w:gridCol w:w="1399"/>
        <w:gridCol w:w="979"/>
        <w:gridCol w:w="1086"/>
        <w:gridCol w:w="460"/>
        <w:gridCol w:w="1362"/>
        <w:gridCol w:w="2942"/>
        <w:gridCol w:w="450"/>
      </w:tblGrid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/>
          </w:tcPr>
          <w:p>
            <w:pPr>
              <w:pStyle w:val="Title"/>
              <w:spacing w:lineRule="auto" w:line="180" w:before="120" w:after="0"/>
              <w:jc w:val="center"/>
              <w:rPr/>
            </w:pPr>
            <w:r>
              <w:rPr/>
              <w:t xml:space="preserve">Jean Dupont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6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ubtitle"/>
              <w:rPr/>
            </w:pPr>
            <w:r>
              <w:rPr/>
              <w:t xml:space="preserve">Développeur Python Fullstack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5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7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F91FC25565DB482BA8B82713A6DF3C29"/>
                </w:placeholder>
                <w15:appearance w15:val="hidden"/>
                <w:id w:val="63298779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CONTACT</w:t>
                </w:r>
              </w:sdtContent>
            </w:sdt>
          </w:p>
        </w:tc>
        <w:tc>
          <w:tcPr>
            <w:tcW w:w="1399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PROFILE</w:t>
                </w:r>
              </w:sdtContent>
            </w:sdt>
          </w:p>
        </w:tc>
        <w:tc>
          <w:tcPr>
            <w:tcW w:w="1822" w:type="dxa"/>
            <w:gridSpan w:val="2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29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+33 6 00 00 00 00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jean.dupont@email.com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linkedin.com/in/jeandupont</w:t>
            </w:r>
          </w:p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  <w:t xml:space="preserve">Paris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850" w:type="dxa"/>
            <w:gridSpan w:val="4"/>
            <w:tcBorders/>
          </w:tcPr>
          <w:p>
            <w:pPr>
              <w:pStyle w:val="Normal"/>
              <w:rPr/>
            </w:pPr>
            <w:r>
              <w:rPr/>
              <w:t xml:space="preserve">Développeur Python passionné avec 5 ans d'expérience dans la conception d'applications web et d'APIs performantes. Expertise en microservices, conteneurisation Docker et CI/CD.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9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7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3EC084BE3C7A44EBBDF5AE494E5E5466"/>
                </w:placeholder>
                <w15:appearance w15:val="hidden"/>
                <w:id w:val="259270251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SKILLS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1399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6" w:type="dxa"/>
            <w:gridSpan w:val="2"/>
            <w:tcBorders>
              <w:bottom w:val="single" w:sz="4" w:space="0" w:color="000000"/>
            </w:tcBorders>
          </w:tcPr>
          <w:p>
            <w:pPr>
              <w:pStyle w:val="Heading1"/>
              <w:rPr>
                <w:sz w:val="24"/>
                <w:szCs w:val="24"/>
              </w:rPr>
            </w:pPr>
            <w:sdt>
              <w:sdtPr>
                <w:placeholder>
                  <w:docPart w:val="D76F61DF27BF47349C19C04012F65E90"/>
                </w:placeholder>
                <w15:appearance w15:val="hidden"/>
                <w:id w:val="1888525358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1362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84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/>
            </w:pPr>
            <w:r>
              <w:rPr/>
              <w:t xml:space="preserve">Python</w:t>
              <w:br/>
              <w:t xml:space="preserve">FastAPI</w:t>
              <w:br/>
              <w:t xml:space="preserve">SQL</w:t>
              <w:br/>
              <w:t xml:space="preserve">PostgreSQL</w:t>
              <w:br/>
              <w:t xml:space="preserve">Docker</w:t>
              <w:br/>
              <w:t xml:space="preserve">Git</w:t>
              <w:br/>
              <w:t xml:space="preserve">React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restart"/>
            <w:tcBorders/>
          </w:tcPr>
          <w:p>
            <w:pPr>
              <w:pStyle w:val="Heading3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Développeur Python Fullstack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TechCorp : 2021–2024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Développement d’APIs REST et intégration front React. Mise en place de CI/CD et conteneurisation Docker pour les déploiements.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Développeur Backend Python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DataSolutions : 2020–2021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Conception de microservices backend. Optimisation des requêtes SQL et mise en place de pipelines ETL.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Realisation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Plateforme E-commerce</w:t>
            </w:r>
          </w:p>
          <w:p>
            <w:pPr>
              <w:pStyle w:val="Normal"/>
              <w:rPr/>
            </w:pPr>
            <w:r>
              <w:rPr/>
              <w:t xml:space="preserve">Développement d'une architecture microservices avec FastAPI et Docker.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Outil d'Automatisation</w:t>
            </w:r>
          </w:p>
          <w:p>
            <w:pPr>
              <w:pStyle w:val="Normal"/>
              <w:rPr/>
            </w:pPr>
            <w:r>
              <w:rPr/>
              <w:t xml:space="preserve">Création d'un script de déploiement continu réduisant le temps de mise en production de 40%.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7" w:type="dxa"/>
            <w:tcBorders>
              <w:bottom w:val="single" w:sz="4" w:space="0" w:color="000000"/>
            </w:tcBorders>
          </w:tcPr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/>
            </w:pPr>
            <w:sdt>
              <w:sdtPr>
                <w:placeholder>
                  <w:docPart w:val="94DCF3DCD9B54620BF0FAD12C6720460"/>
                </w:placeholder>
                <w15:appearance w15:val="hidden"/>
                <w:id w:val="1072317644"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EDUCATION</w:t>
                </w:r>
              </w:sdtContent>
            </w:sdt>
          </w:p>
        </w:tc>
        <w:tc>
          <w:tcPr>
            <w:tcW w:w="1399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8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Master Informatique</w:t>
            </w:r>
          </w:p>
          <w:p>
            <w:pPr>
              <w:pStyle w:val="Normal"/>
              <w:rPr/>
            </w:pPr>
            <w:r>
              <w:rPr/>
              <w:t xml:space="preserve">Université de Paris : 2020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Certificates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Langues</w:t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>Français : Courant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>Anglais : Intermédiaire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284" w:right="284" w:gutter="0" w:header="0" w:top="54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entury Gothic" w:cs="" w:asciiTheme="minorHAnsi" w:cstheme="minorBidi" w:eastAsiaTheme="minorHAnsi" w:hAnsiTheme="minorHAnsi"/>
        <w:color w:themeColor="background2" w:val="666666"/>
        <w:sz w:val="18"/>
        <w:szCs w:val="1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697c"/>
    <w:pPr>
      <w:widowControl/>
      <w:suppressAutoHyphens w:val="true"/>
      <w:bidi w:val="0"/>
      <w:spacing w:lineRule="auto" w:line="288" w:before="0" w:after="0"/>
      <w:jc w:val="start"/>
    </w:pPr>
    <w:rPr>
      <w:rFonts w:ascii="Century Gothic" w:hAnsi="Century Gothic" w:eastAsia="Century Gothic" w:cs="Arial"/>
      <w:color w:themeColor="text1" w:val="000000"/>
      <w:kern w:val="0"/>
      <w:sz w:val="20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e72a6a"/>
    <w:pPr>
      <w:keepNext w:val="true"/>
      <w:keepLines/>
      <w:spacing w:lineRule="auto" w:line="180"/>
      <w:outlineLvl w:val="0"/>
    </w:pPr>
    <w:rPr>
      <w:rFonts w:eastAsia="" w:cs="Times New Roman (Headings CS)" w:eastAsiaTheme="majorEastAsia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Titre2Car"/>
    <w:uiPriority w:val="9"/>
    <w:qFormat/>
    <w:rsid w:val="0036697c"/>
    <w:pPr>
      <w:keepNext w:val="true"/>
      <w:keepLines/>
      <w:spacing w:lineRule="exact" w:line="320"/>
      <w:outlineLvl w:val="1"/>
    </w:pPr>
    <w:rPr>
      <w:rFonts w:eastAsia="" w:cs="Times New Roman (Headings CS)" w:eastAsiaTheme="majorEastAsia"/>
      <w:szCs w:val="26"/>
    </w:rPr>
  </w:style>
  <w:style w:type="paragraph" w:styleId="Heading3">
    <w:name w:val="heading 3"/>
    <w:basedOn w:val="Normal"/>
    <w:next w:val="Normal"/>
    <w:link w:val="Titre3Car"/>
    <w:uiPriority w:val="9"/>
    <w:qFormat/>
    <w:rsid w:val="0036697c"/>
    <w:pPr>
      <w:keepNext w:val="true"/>
      <w:keepLines/>
      <w:spacing w:lineRule="exact" w:line="320"/>
      <w:outlineLvl w:val="2"/>
    </w:pPr>
    <w:rPr>
      <w:rFonts w:ascii="Century Gothic" w:hAnsi="Century Gothic" w:eastAsia="" w:cs="" w:asciiTheme="majorHAnsi" w:cstheme="majorBidi" w:eastAsiaTheme="majorEastAsia" w:hAnsiTheme="majorHAnsi"/>
      <w:b/>
      <w:szCs w:val="24"/>
    </w:rPr>
  </w:style>
  <w:style w:type="paragraph" w:styleId="Heading4">
    <w:name w:val="heading 4"/>
    <w:basedOn w:val="Normal"/>
    <w:next w:val="Normal"/>
    <w:link w:val="Titre4Car"/>
    <w:uiPriority w:val="9"/>
    <w:semiHidden/>
    <w:qFormat/>
    <w:rsid w:val="004e6ab2"/>
    <w:pPr>
      <w:keepNext w:val="true"/>
      <w:keepLines/>
      <w:spacing w:lineRule="exact" w:line="440"/>
      <w:outlineLvl w:val="3"/>
    </w:pPr>
    <w:rPr>
      <w:rFonts w:eastAsia="" w:cs="" w:cstheme="majorBidi" w:eastAsiaTheme="majorEastAsia"/>
      <w:b/>
      <w:iCs/>
      <w:color w:themeColor="accent3" w:val="718EB5"/>
      <w:sz w:val="28"/>
    </w:rPr>
  </w:style>
  <w:style w:type="paragraph" w:styleId="Heading5">
    <w:name w:val="heading 5"/>
    <w:basedOn w:val="Normal"/>
    <w:next w:val="Normal"/>
    <w:link w:val="Titre5Car"/>
    <w:uiPriority w:val="9"/>
    <w:semiHidden/>
    <w:qFormat/>
    <w:rsid w:val="00bb3142"/>
    <w:pPr>
      <w:keepNext w:val="true"/>
      <w:keepLines/>
      <w:spacing w:before="4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paragraph" w:styleId="Heading6">
    <w:name w:val="heading 6"/>
    <w:basedOn w:val="Normal"/>
    <w:next w:val="Normal"/>
    <w:link w:val="Titre6Car"/>
    <w:uiPriority w:val="9"/>
    <w:semiHidden/>
    <w:qFormat/>
    <w:rsid w:val="002b0852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6697c"/>
    <w:rPr>
      <w:rFonts w:ascii="Segoe UI" w:hAnsi="Segoe UI" w:cs="Segoe UI"/>
      <w:color w:themeColor="text1" w:val="00000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ba3e51"/>
    <w:rPr>
      <w:color w:val="808080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e72a6a"/>
    <w:rPr>
      <w:rFonts w:eastAsia="" w:cs="Times New Roman (Headings CS)" w:eastAsiaTheme="majorEastAsia"/>
      <w:b/>
      <w:caps/>
      <w:color w:val="auto"/>
      <w:sz w:val="20"/>
      <w:szCs w:val="32"/>
      <w:lang w:val="en-US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36697c"/>
    <w:rPr>
      <w:rFonts w:eastAsia="" w:cs="Times New Roman (Headings CS)" w:eastAsiaTheme="majorEastAsia"/>
      <w:color w:themeColor="text1" w:val="000000"/>
      <w:sz w:val="20"/>
      <w:szCs w:val="26"/>
      <w:lang w:val="en-US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36697c"/>
    <w:rPr>
      <w:rFonts w:ascii="Century Gothic" w:hAnsi="Century Gothic" w:eastAsia="" w:cs="" w:asciiTheme="majorHAnsi" w:cstheme="majorBidi" w:eastAsiaTheme="majorEastAsia" w:hAnsiTheme="majorHAnsi"/>
      <w:b/>
      <w:color w:themeColor="text1" w:val="000000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0f3fe2"/>
    <w:rPr>
      <w:color w:val="605E5C"/>
      <w:shd w:fill="E1DFDD" w:val="clear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c857cb"/>
    <w:rPr>
      <w:rFonts w:eastAsia="" w:cs="" w:cstheme="majorBidi" w:eastAsiaTheme="majorEastAsia"/>
      <w:b/>
      <w:iCs/>
      <w:color w:themeColor="accent3" w:val="718EB5"/>
      <w:sz w:val="28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character" w:styleId="TitreCar" w:customStyle="1">
    <w:name w:val="Titre Car"/>
    <w:basedOn w:val="DefaultParagraphFont"/>
    <w:link w:val="Title"/>
    <w:uiPriority w:val="10"/>
    <w:qFormat/>
    <w:rsid w:val="0036697c"/>
    <w:rPr>
      <w:rFonts w:ascii="Century Gothic" w:hAnsi="Century Gothic" w:eastAsia="" w:cs="Times New Roman (Headings CS)" w:asciiTheme="majorHAnsi" w:eastAsiaTheme="majorEastAsia" w:hAnsiTheme="majorHAnsi"/>
      <w:caps/>
      <w:color w:themeColor="text1" w:val="000000"/>
      <w:spacing w:val="90"/>
      <w:kern w:val="2"/>
      <w:sz w:val="60"/>
      <w:szCs w:val="56"/>
      <w:lang w:val="en-US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36697c"/>
    <w:rPr>
      <w:rFonts w:ascii="Century Gothic" w:hAnsi="Century Gothic" w:eastAsia="" w:cs="Times New Roman (Body CS)" w:asciiTheme="majorHAnsi" w:eastAsiaTheme="minorEastAsia" w:hAnsiTheme="majorHAnsi"/>
      <w:caps/>
      <w:color w:themeColor="text1" w:val="000000"/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Pieddepag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qFormat/>
    <w:rsid w:val="00ba3e51"/>
    <w:pPr/>
    <w:rPr>
      <w:rFonts w:ascii="Segoe UI" w:hAnsi="Segoe UI" w:cs="Segoe UI"/>
    </w:rPr>
  </w:style>
  <w:style w:type="paragraph" w:styleId="NoSpacing">
    <w:name w:val="No Spacing"/>
    <w:uiPriority w:val="12"/>
    <w:semiHidden/>
    <w:qFormat/>
    <w:rsid w:val="00320ecb"/>
    <w:pPr>
      <w:widowControl/>
      <w:suppressAutoHyphens w:val="true"/>
      <w:bidi w:val="0"/>
      <w:spacing w:lineRule="auto" w:line="180" w:before="0" w:after="0"/>
      <w:jc w:val="start"/>
    </w:pPr>
    <w:rPr>
      <w:rFonts w:ascii="Century Gothic" w:hAnsi="Century Gothic" w:eastAsia="Century Gothic" w:cs="Arial"/>
      <w:color w:themeColor="accent6" w:val="434343"/>
      <w:kern w:val="0"/>
      <w:sz w:val="26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Rule="exact" w:line="320" w:before="0" w:after="0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reCar"/>
    <w:uiPriority w:val="10"/>
    <w:qFormat/>
    <w:rsid w:val="0036697c"/>
    <w:pPr>
      <w:spacing w:lineRule="auto" w:line="180" w:before="120" w:after="0"/>
      <w:jc w:val="center"/>
    </w:pPr>
    <w:rPr>
      <w:rFonts w:ascii="Century Gothic" w:hAnsi="Century Gothic" w:eastAsia="" w:cs="Times New Roman (Headings CS)" w:asciiTheme="majorHAnsi" w:eastAsiaTheme="majorEastAsia" w:hAnsiTheme="majorHAnsi"/>
      <w:caps/>
      <w:spacing w:val="90"/>
      <w:kern w:val="2"/>
      <w:sz w:val="60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6697c"/>
    <w:pPr>
      <w:spacing w:lineRule="auto" w:line="180"/>
      <w:jc w:val="center"/>
    </w:pPr>
    <w:rPr>
      <w:rFonts w:ascii="Century Gothic" w:hAnsi="Century Gothic" w:eastAsia="" w:cs="Times New Roman (Body CS)" w:asciiTheme="majorHAnsi" w:eastAsiaTheme="minorEastAsia" w:hAnsiTheme="majorHAnsi"/>
      <w:caps/>
      <w:sz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490100"/>
  </w:style>
  <w:style w:type="numbering" w:styleId="CurrentList2" w:customStyle="1">
    <w:name w:val="Current List2"/>
    <w:uiPriority w:val="99"/>
    <w:qFormat/>
    <w:rsid w:val="00832245"/>
  </w:style>
  <w:style w:type="numbering" w:styleId="CurrentList3" w:customStyle="1">
    <w:name w:val="Current List3"/>
    <w:uiPriority w:val="99"/>
    <w:qFormat/>
    <w:rsid w:val="00832245"/>
  </w:style>
  <w:style w:type="numbering" w:styleId="CurrentList4" w:customStyle="1">
    <w:name w:val="Current List4"/>
    <w:uiPriority w:val="99"/>
    <w:qFormat/>
    <w:rsid w:val="00520c5d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a3e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1FC25565DB482BA8B82713A6DF3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0E6319-241B-4A13-96E7-996B00702415}"/>
      </w:docPartPr>
      <w:docPartBody>
        <w:p w:rsidR="004C180C" w:rsidRDefault="00000000">
          <w:pPr>
            <w:pStyle w:val="F91FC25565DB482BA8B82713A6DF3C29"/>
          </w:pPr>
          <w:r w:rsidRPr="00173B36">
            <w:t>CONTACT</w:t>
          </w:r>
        </w:p>
      </w:docPartBody>
    </w:docPart>
    <w:docPart>
      <w:docPartPr>
        <w:name w:val="963E755E04B5444797A1A1EB1DE30A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C470CC-AE99-4EF8-A8A1-21EAA12BD407}"/>
      </w:docPartPr>
      <w:docPartBody>
        <w:p w:rsidR="004C180C" w:rsidRDefault="00000000">
          <w:pPr>
            <w:pStyle w:val="963E755E04B5444797A1A1EB1DE30A38"/>
          </w:pPr>
          <w:r w:rsidRPr="00173B36">
            <w:t>PROFILE</w:t>
          </w:r>
        </w:p>
      </w:docPartBody>
    </w:docPart>
    <w:docPart>
      <w:docPartPr>
        <w:name w:val="3EC084BE3C7A44EBBDF5AE494E5E54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3CA12A-8382-4528-893E-1BDF0B5E4484}"/>
      </w:docPartPr>
      <w:docPartBody>
        <w:p w:rsidR="004C180C" w:rsidRDefault="00000000">
          <w:pPr>
            <w:pStyle w:val="3EC084BE3C7A44EBBDF5AE494E5E5466"/>
          </w:pPr>
          <w:r w:rsidRPr="00173B36">
            <w:t>SKILLS</w:t>
          </w:r>
        </w:p>
      </w:docPartBody>
    </w:docPart>
    <w:docPart>
      <w:docPartPr>
        <w:name w:val="D76F61DF27BF47349C19C04012F65E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1EB991-CF7E-4D1F-82AD-84892C30B351}"/>
      </w:docPartPr>
      <w:docPartBody>
        <w:p w:rsidR="004C180C" w:rsidRDefault="00000000">
          <w:pPr>
            <w:pStyle w:val="D76F61DF27BF47349C19C04012F65E90"/>
          </w:pPr>
          <w:r w:rsidRPr="00173B36">
            <w:t>EXPERIENCE</w:t>
          </w:r>
        </w:p>
      </w:docPartBody>
    </w:docPart>
    <w:docPart>
      <w:docPartPr>
        <w:name w:val="94DCF3DCD9B54620BF0FAD12C67204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8B20E8-EE18-451C-80A8-B110B1179515}"/>
      </w:docPartPr>
      <w:docPartBody>
        <w:p w:rsidR="004C180C" w:rsidRDefault="00000000">
          <w:pPr>
            <w:pStyle w:val="94DCF3DCD9B54620BF0FAD12C6720460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5"/>
    <w:rsid w:val="00257EC0"/>
    <w:rsid w:val="003C699C"/>
    <w:rsid w:val="004C180C"/>
    <w:rsid w:val="005623D5"/>
    <w:rsid w:val="00C02E8A"/>
    <w:rsid w:val="00D622C2"/>
    <w:rsid w:val="00E9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F91FC25565DB482BA8B82713A6DF3C29">
    <w:name w:val="F91FC25565DB482BA8B82713A6DF3C29"/>
  </w:style>
  <w:style w:type="paragraph" w:customStyle="1" w:styleId="963E755E04B5444797A1A1EB1DE30A38">
    <w:name w:val="963E755E04B5444797A1A1EB1DE30A38"/>
  </w:style>
  <w:style w:type="paragraph" w:customStyle="1" w:styleId="3EC084BE3C7A44EBBDF5AE494E5E5466">
    <w:name w:val="3EC084BE3C7A44EBBDF5AE494E5E5466"/>
  </w:style>
  <w:style w:type="paragraph" w:customStyle="1" w:styleId="D76F61DF27BF47349C19C04012F65E90">
    <w:name w:val="D76F61DF27BF47349C19C04012F65E90"/>
  </w:style>
  <w:style w:type="character" w:customStyle="1" w:styleId="Titre2Car">
    <w:name w:val="Titre 2 Car"/>
    <w:basedOn w:val="Policepardfaut"/>
    <w:link w:val="Titre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94DCF3DCD9B54620BF0FAD12C6720460">
    <w:name w:val="94DCF3DCD9B54620BF0FAD12C67204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Custom 52">
      <a:dk1>
        <a:srgbClr val="000000"/>
      </a:dk1>
      <a:lt1>
        <a:srgbClr val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80</TotalTime>
  <Application>LibreOffice/25.8.4.2$MacOSX_AARCH64 LibreOffice_project/290daaa01b999472f0c7a3890eb6a550fd74c6df</Application>
  <AppVersion>15.0000</AppVersion>
  <Pages>1</Pages>
  <Words>114</Words>
  <Characters>493</Characters>
  <CharactersWithSpaces>577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2026-01-05T08:37:00Z</dcterms:created>
  <dc:creator>ALSAKB</dc:creator>
  <dc:description/>
  <dc:language>fr-FR</dc:language>
  <cp:lastModifiedBy/>
  <dcterms:modified xsi:type="dcterms:W3CDTF">2026-01-06T11:33:51Z</dcterms:modified>
  <cp:revision>22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